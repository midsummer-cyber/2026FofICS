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.掌握Git别名配置技巧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2.精通远程分支同步与冲突处理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3.实践多分支开发协作流程</w:t>
            </w:r>
            <w:bookmarkStart w:id="0" w:name="_GoBack"/>
            <w:bookmarkEnd w:id="0"/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55895" cy="3054350"/>
                  <wp:effectExtent l="0" t="0" r="1905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895" cy="305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图1：配置Git全局别名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为了方便日常使用，通过 git config为常用命令设置了简短的全局别名，例如将 status简写为 st，branch -vv简写为 br，commit -m简写为</w:t>
            </w:r>
            <w: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68595" cy="2179320"/>
                  <wp:effectExtent l="0" t="0" r="1905" b="5080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图2：查看远程仓库提交记录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在GitHub网页端查看仓库主页，可以看到最新的提交记录显示为“Update one.txt”，确认了之前的操作已经成功同步到了远程仓库。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68595" cy="2179320"/>
                  <wp:effectExtent l="0" t="0" r="1905" b="5080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图3：获取远程最新分支信息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在本地终端执行 git fetch命令，从远程仓库拉取了最新的分支更新。随后的输出显示 origin/main已经被更新到了新的提交节点。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69865" cy="2264410"/>
                  <wp:effectExtent l="0" t="0" r="635" b="8890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26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73675" cy="2967990"/>
                  <wp:effectExtent l="0" t="0" r="9525" b="381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96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图5：同步远程主分支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dev1分支上尝试变基（rebase）时，发现本地 main分支落后于远程。随后切换回 main分支并执行 git pull（图中显示为 git rebase origin/main成功），将远程的最新代码同步到了本地。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4845050" cy="825500"/>
                  <wp:effectExtent l="0" t="0" r="6350" b="0"/>
                  <wp:docPr id="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05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图6：查看本地分支状态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main分支下执行 git br（即 git branch -vv），确认本地 main已经与远程 origin/main保持同步，且处于最新提交状态。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4476750" cy="1282700"/>
                  <wp:effectExtent l="0" t="0" r="6350" b="0"/>
                  <wp:docPr id="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图7：创建并切换到 dev分支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基于当前的 main分支，使用简化命令 git ch dev（即 git checkout dev）创建并切换到了 dev分支，准备进行后续开发。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4591050" cy="2749550"/>
                  <wp:effectExtent l="0" t="0" r="6350" b="6350"/>
                  <wp:docPr id="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图8：配置 checkout别名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 git checkout命令设置了全局别名 ch，并通过 cat ~/.gitconfig查看配置文件，确认该别名设置已成功保存。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4235450" cy="1778000"/>
                  <wp:effectExtent l="0" t="0" r="6350" b="0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50" cy="177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图9：创建并切换到 dev1分支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dev分支的基础上，使用 git ch -b dev1新建并切换到了 dev1分支，这将作为独立的新功能开发分支。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69230" cy="2427605"/>
                  <wp:effectExtent l="0" t="0" r="1270" b="10795"/>
                  <wp:docPr id="2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42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图10：在 dev1分支开发新功能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dev1分支下创建了 new_func1文件，写入测试内容后，使用简化的 com别名（即 git commit -m）完成了本次新功能的提交。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016500" cy="1987550"/>
                  <wp:effectExtent l="0" t="0" r="0" b="6350"/>
                  <wp:docPr id="2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图11：首次推送本地dev1分支至远程并建立关联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 git push origin dev1:dev1，这是第一次把本地的 dev1分支推送到远程仓库。因为远程原本没有这个分支，所以 Git 成功上传后，可以通过给出的网址去 GitHub 上创建 Pull Request（合并请求）。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181600" cy="1625600"/>
                  <wp:effectExtent l="0" t="0" r="0" b="0"/>
                  <wp:docPr id="2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图12：确认新功能分支状态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您执行 git br查看分支列表，清晰地看到 dev1分支领先于 main分支，且包含了一个提交记录（53c192a），说明功能开发隔离且成功。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74310" cy="4775200"/>
                  <wp:effectExtent l="0" t="0" r="8890" b="0"/>
                  <wp:docPr id="2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图13：GitHub 网页端验证分支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GitHub 仓库页面，点击分支切换按钮，成功在下拉列表中看到了刚刚推送上去的 dev1分支，确认远程仓库状态同步。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552950" cy="1987550"/>
                  <wp:effectExtent l="0" t="0" r="6350" b="6350"/>
                  <wp:docPr id="2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图14：建立本地与远程的追踪关系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在本地 dev1分支下执行 git branch -u origin/dev1，将其与远程的 origin/dev1建立关联（upstream）。设置完成后，后续在该分支只需直接输入 git push或 git pull即可自动同步。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035550" cy="1987550"/>
                  <wp:effectExtent l="0" t="0" r="6350" b="6350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0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图15：取消本地分支的追踪关系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执行了 git branch --unset-upstream命令，解除了本地 dev1分支与远程 origin/dev1的追踪关系。用于清理或准备重新关联其他远程分支。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187950" cy="2990850"/>
                  <wp:effectExtent l="0" t="0" r="6350" b="6350"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图16：建立本地与远程的追踪关系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执行了 git push -u origin dev。因为之前远程仓库已经有 dev分支了，这次推送不仅更新了代码，还通过 -u参数将本地的 dev分支与远程的 origin/dev绑定在了一起。这也是为什么后面 git branch列表中，dev分支后面会出现 [origin/dev]的原因。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73675" cy="2684145"/>
                  <wp:effectExtent l="0" t="0" r="9525" b="8255"/>
                  <wp:docPr id="3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68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图17：彻底删除远程废弃分支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执行了 git push origin :dev和 git push origin --delete dev1。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72405" cy="4716780"/>
                  <wp:effectExtent l="0" t="0" r="10795" b="7620"/>
                  <wp:docPr id="3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71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图18：远程删除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刚才的一系列清理工作（删除远程废弃分支、清理本地分支）已经彻底生效，远程仓库不再保留那些旧的或废弃的分支记录，很好地保持了仓库的整洁。</w:t>
            </w: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4836160" cy="1714500"/>
                  <wp:effectExtent l="0" t="0" r="2540" b="0"/>
                  <wp:docPr id="3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图19：本地分支改名与初步清理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回到本地终端，执行了一系列清理命令：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branch -m ved：将当前分支改名为 ved。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branch -D ved dev1：尝试强制删除本地的 ved和 dev1。这里有个小插曲，系统提示找不到 ved（因为你刚改名，可能上下文有点冲突），但成功删除了 de1。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  <w:r>
              <w:drawing>
                <wp:inline distT="0" distB="0" distL="114300" distR="114300">
                  <wp:extent cx="5269865" cy="4721860"/>
                  <wp:effectExtent l="0" t="0" r="635" b="2540"/>
                  <wp:docPr id="3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72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图20：清理旧分支与重命名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将当前分支重命名为 ved，随后在尝试删除旧分支时遇到报错并尝试切换分支。这一步主要是为后续操作做准备。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</w:pPr>
          </w:p>
          <w:p>
            <w:pPr>
              <w:pStyle w:val="7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9865" cy="7058660"/>
                  <wp:effectExtent l="0" t="0" r="635" b="2540"/>
                  <wp:docPr id="3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705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图21：重建分支并清理远程残留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 main重新创建了干净的 dev1分支。最关键的一步是执行了 git branch -D dev，成功删除了本地指向已删除远程分支的残留引用（[origin/dev: gone]），至此我的本地仓库已完全同步并保持整洁。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E361CEE"/>
    <w:rsid w:val="0E9E63FD"/>
    <w:rsid w:val="111C0DD0"/>
    <w:rsid w:val="11EA5315"/>
    <w:rsid w:val="12366239"/>
    <w:rsid w:val="17DC1E0D"/>
    <w:rsid w:val="238D463C"/>
    <w:rsid w:val="24754853"/>
    <w:rsid w:val="2E2C6D38"/>
    <w:rsid w:val="3613585B"/>
    <w:rsid w:val="3AAC4A0D"/>
    <w:rsid w:val="3F00274D"/>
    <w:rsid w:val="46E86BF2"/>
    <w:rsid w:val="53B716F1"/>
    <w:rsid w:val="61B213B1"/>
    <w:rsid w:val="6FC809D4"/>
    <w:rsid w:val="71B573D0"/>
    <w:rsid w:val="71EC61A6"/>
    <w:rsid w:val="76B71709"/>
    <w:rsid w:val="79A936F5"/>
    <w:rsid w:val="7A612823"/>
    <w:rsid w:val="7FBC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glossaryDocument" Target="glossary/document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4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2026-05-24T13:28:29Z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